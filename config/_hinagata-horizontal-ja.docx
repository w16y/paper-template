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42151" w14:textId="77777777" w:rsidR="00B02B3E" w:rsidRPr="00502D02" w:rsidRDefault="004C3AC8" w:rsidP="004E55E5">
      <w:pPr>
        <w:pStyle w:val="a6"/>
      </w:pPr>
      <w:r w:rsidRPr="00502D02">
        <w:t xml:space="preserve">Title </w:t>
      </w:r>
    </w:p>
    <w:p w14:paraId="036F0F40" w14:textId="77777777" w:rsidR="00B02B3E" w:rsidRDefault="004C3AC8" w:rsidP="00502D02">
      <w:pPr>
        <w:pStyle w:val="a7"/>
      </w:pPr>
      <w:r>
        <w:t xml:space="preserve">Subtitle </w:t>
      </w:r>
    </w:p>
    <w:p w14:paraId="56A8B03D" w14:textId="77777777" w:rsidR="00B02B3E" w:rsidRPr="00A77F2D" w:rsidRDefault="004C3AC8" w:rsidP="00A77F2D">
      <w:pPr>
        <w:pStyle w:val="Author"/>
        <w:spacing w:after="720"/>
      </w:pPr>
      <w:r w:rsidRPr="00A77F2D">
        <w:t>Author</w:t>
      </w:r>
    </w:p>
    <w:p w14:paraId="207DF186" w14:textId="77777777" w:rsidR="00B02B3E" w:rsidRDefault="004C3AC8">
      <w:pPr>
        <w:pStyle w:val="a8"/>
      </w:pPr>
      <w:r>
        <w:t xml:space="preserve"> Date </w:t>
      </w:r>
    </w:p>
    <w:p w14:paraId="1AA76199" w14:textId="77777777" w:rsidR="00B02B3E" w:rsidRDefault="004C3AC8">
      <w:pPr>
        <w:pStyle w:val="Abstract"/>
      </w:pPr>
      <w:r>
        <w:t xml:space="preserve">Abstract </w:t>
      </w:r>
    </w:p>
    <w:p w14:paraId="2257DBBD" w14:textId="77777777" w:rsidR="00B02B3E" w:rsidRPr="00E252D8" w:rsidRDefault="004C3AC8" w:rsidP="001622E8">
      <w:pPr>
        <w:pStyle w:val="10"/>
        <w:ind w:left="227" w:hanging="227"/>
      </w:pPr>
      <w:bookmarkStart w:id="0" w:name="heading-1"/>
      <w:r w:rsidRPr="00E252D8">
        <w:t>Heading 1</w:t>
      </w:r>
      <w:bookmarkEnd w:id="0"/>
    </w:p>
    <w:p w14:paraId="1F959B22" w14:textId="77777777" w:rsidR="00B02B3E" w:rsidRPr="001F178F" w:rsidRDefault="004C3AC8" w:rsidP="008C327E">
      <w:pPr>
        <w:pStyle w:val="20"/>
        <w:ind w:left="227" w:hanging="227"/>
      </w:pPr>
      <w:bookmarkStart w:id="1" w:name="heading-2"/>
      <w:r w:rsidRPr="001F178F">
        <w:t>Heading 2</w:t>
      </w:r>
      <w:bookmarkEnd w:id="1"/>
    </w:p>
    <w:p w14:paraId="496D270A" w14:textId="77777777" w:rsidR="00B02B3E" w:rsidRDefault="004C3AC8" w:rsidP="008C327E">
      <w:pPr>
        <w:pStyle w:val="30"/>
        <w:ind w:left="227" w:hanging="227"/>
      </w:pPr>
      <w:bookmarkStart w:id="2" w:name="heading-3"/>
      <w:r>
        <w:t>Heading 3</w:t>
      </w:r>
      <w:bookmarkEnd w:id="2"/>
    </w:p>
    <w:p w14:paraId="7B7F939B" w14:textId="77777777" w:rsidR="00B02B3E" w:rsidRDefault="004C3AC8" w:rsidP="008C327E">
      <w:pPr>
        <w:pStyle w:val="4"/>
        <w:ind w:left="227" w:hanging="227"/>
      </w:pPr>
      <w:bookmarkStart w:id="3" w:name="heading-4"/>
      <w:r>
        <w:t>Heading 4</w:t>
      </w:r>
      <w:bookmarkEnd w:id="3"/>
    </w:p>
    <w:p w14:paraId="684E8D81" w14:textId="77777777" w:rsidR="00B02B3E" w:rsidRDefault="004C3AC8" w:rsidP="00796EC0">
      <w:pPr>
        <w:pStyle w:val="5"/>
        <w:ind w:left="227" w:hanging="227"/>
      </w:pPr>
      <w:bookmarkStart w:id="4" w:name="heading-5"/>
      <w:r>
        <w:t>Heading 5</w:t>
      </w:r>
      <w:bookmarkEnd w:id="4"/>
    </w:p>
    <w:p w14:paraId="289772CB" w14:textId="77777777" w:rsidR="00B02B3E" w:rsidRPr="004E55E5" w:rsidRDefault="004C3AC8" w:rsidP="004E55E5">
      <w:pPr>
        <w:pStyle w:val="7"/>
      </w:pPr>
      <w:bookmarkStart w:id="5" w:name="heading-6"/>
      <w:r w:rsidRPr="004E55E5">
        <w:t>Heading 6</w:t>
      </w:r>
      <w:bookmarkEnd w:id="5"/>
    </w:p>
    <w:p w14:paraId="551BA2EC" w14:textId="77777777" w:rsidR="00B02B3E" w:rsidRPr="00866BBA" w:rsidRDefault="004C3AC8" w:rsidP="004E55E5">
      <w:pPr>
        <w:pStyle w:val="7"/>
      </w:pPr>
      <w:bookmarkStart w:id="6" w:name="heading-7"/>
      <w:r w:rsidRPr="00866BBA">
        <w:t>Heading 7</w:t>
      </w:r>
      <w:bookmarkEnd w:id="6"/>
    </w:p>
    <w:p w14:paraId="20461506" w14:textId="77777777" w:rsidR="00B02B3E" w:rsidRPr="00F2544F" w:rsidRDefault="004C3AC8" w:rsidP="00E252D8">
      <w:pPr>
        <w:pStyle w:val="8"/>
        <w:ind w:left="227" w:hanging="227"/>
      </w:pPr>
      <w:bookmarkStart w:id="7" w:name="heading-8"/>
      <w:r w:rsidRPr="00F2544F">
        <w:t>Heading 8</w:t>
      </w:r>
      <w:bookmarkEnd w:id="7"/>
    </w:p>
    <w:p w14:paraId="3BA14020" w14:textId="77777777" w:rsidR="00B02B3E" w:rsidRPr="00E44E29" w:rsidRDefault="004C3AC8" w:rsidP="00E252D8">
      <w:pPr>
        <w:pStyle w:val="9"/>
        <w:ind w:left="227" w:hanging="227"/>
      </w:pPr>
      <w:bookmarkStart w:id="8" w:name="heading-9"/>
      <w:r w:rsidRPr="00E44E29">
        <w:t>Heading 9</w:t>
      </w:r>
      <w:bookmarkEnd w:id="8"/>
    </w:p>
    <w:p w14:paraId="3425E743" w14:textId="77777777" w:rsidR="00B02B3E" w:rsidRDefault="004C3AC8" w:rsidP="00763F1D">
      <w:pPr>
        <w:pStyle w:val="FirstParagraph"/>
        <w:ind w:firstLine="212"/>
      </w:pPr>
      <w:r>
        <w:t xml:space="preserve">First Paragraph. </w:t>
      </w:r>
    </w:p>
    <w:p w14:paraId="2D25D4CD" w14:textId="77777777" w:rsidR="0049637C" w:rsidRDefault="0049637C" w:rsidP="00562964">
      <w:pPr>
        <w:pStyle w:val="Compact"/>
        <w:ind w:firstLine="210"/>
      </w:pPr>
      <w:r>
        <w:t xml:space="preserve">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af"/>
          </w:rPr>
          <w:t xml:space="preserve"> Hyperlink </w:t>
        </w:r>
      </w:hyperlink>
      <w:r>
        <w:t xml:space="preserve"> .     Footnote. </w:t>
      </w:r>
      <w:r>
        <w:rPr>
          <w:rStyle w:val="ae"/>
        </w:rPr>
        <w:footnoteReference w:id="1"/>
      </w:r>
    </w:p>
    <w:p w14:paraId="1F617FB0" w14:textId="77777777" w:rsidR="00580F7F" w:rsidRDefault="00580F7F" w:rsidP="00DF324D">
      <w:pPr>
        <w:pStyle w:val="a1"/>
        <w:ind w:firstLine="212"/>
        <w:rPr>
          <w:lang w:eastAsia="ja-JP"/>
        </w:rPr>
      </w:pPr>
      <w:r>
        <w:rPr>
          <w:rFonts w:hint="eastAsia"/>
          <w:lang w:eastAsia="ja-JP"/>
        </w:rPr>
        <w:t>本文</w:t>
      </w:r>
    </w:p>
    <w:p w14:paraId="7A6C33CA" w14:textId="77777777" w:rsidR="00580F7F" w:rsidRDefault="00580F7F" w:rsidP="00DF324D">
      <w:pPr>
        <w:pStyle w:val="a1"/>
        <w:ind w:firstLine="212"/>
        <w:rPr>
          <w:lang w:eastAsia="ja-JP"/>
        </w:rPr>
      </w:pPr>
      <w:r>
        <w:rPr>
          <w:rFonts w:hint="eastAsia"/>
          <w:lang w:eastAsia="ja-JP"/>
        </w:rPr>
        <w:t>本文</w:t>
      </w:r>
    </w:p>
    <w:p w14:paraId="240BB6B5" w14:textId="77777777" w:rsidR="00703E56" w:rsidRPr="00703E56" w:rsidRDefault="004C3AC8" w:rsidP="0049637C">
      <w:pPr>
        <w:pStyle w:val="aa"/>
        <w:ind w:firstLine="210"/>
      </w:pPr>
      <w:r>
        <w:t xml:space="preserve">Block Text. </w:t>
      </w:r>
    </w:p>
    <w:p w14:paraId="706D0E00" w14:textId="77777777" w:rsidR="00B02B3E" w:rsidRDefault="004C3AC8">
      <w:pPr>
        <w:pStyle w:val="TableCaption"/>
        <w:spacing w:before="360"/>
      </w:pPr>
      <w:r>
        <w:t xml:space="preserve">Table caption. </w:t>
      </w:r>
    </w:p>
    <w:tbl>
      <w:tblPr>
        <w:tblStyle w:val="Table"/>
        <w:tblW w:w="1142" w:type="pct"/>
        <w:tblLook w:val="04A0" w:firstRow="1" w:lastRow="0" w:firstColumn="1" w:lastColumn="0" w:noHBand="0" w:noVBand="1"/>
      </w:tblPr>
      <w:tblGrid>
        <w:gridCol w:w="969"/>
        <w:gridCol w:w="970"/>
      </w:tblGrid>
      <w:tr w:rsidR="00B02B3E" w14:paraId="2EE3175C" w14:textId="77777777" w:rsidTr="00556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0" w:type="pct"/>
          </w:tcPr>
          <w:p w14:paraId="22BF0472" w14:textId="77777777" w:rsidR="00B02B3E" w:rsidRDefault="004C3AC8" w:rsidP="00A74182">
            <w:pPr>
              <w:pStyle w:val="Compact"/>
            </w:pPr>
            <w:r>
              <w:t>Table</w:t>
            </w:r>
          </w:p>
        </w:tc>
        <w:tc>
          <w:tcPr>
            <w:tcW w:w="2500" w:type="pct"/>
          </w:tcPr>
          <w:p w14:paraId="151A595E" w14:textId="77777777" w:rsidR="00B02B3E" w:rsidRDefault="004C3AC8" w:rsidP="00A74182">
            <w:pPr>
              <w:pStyle w:val="Compact"/>
            </w:pPr>
            <w:r>
              <w:t>Table</w:t>
            </w:r>
          </w:p>
        </w:tc>
      </w:tr>
      <w:tr w:rsidR="00B02B3E" w14:paraId="2E7F710F" w14:textId="77777777" w:rsidTr="0055622E">
        <w:tc>
          <w:tcPr>
            <w:tcW w:w="2500" w:type="pct"/>
          </w:tcPr>
          <w:p w14:paraId="5903DE57" w14:textId="77777777" w:rsidR="00B02B3E" w:rsidRDefault="004C3AC8" w:rsidP="00A74182">
            <w:pPr>
              <w:pStyle w:val="Compact"/>
            </w:pPr>
            <w:r>
              <w:t xml:space="preserve"> 1 </w:t>
            </w:r>
          </w:p>
        </w:tc>
        <w:tc>
          <w:tcPr>
            <w:tcW w:w="2500" w:type="pct"/>
          </w:tcPr>
          <w:p w14:paraId="0475991C" w14:textId="77777777" w:rsidR="00B02B3E" w:rsidRDefault="004C3AC8" w:rsidP="00A74182">
            <w:pPr>
              <w:pStyle w:val="Compact"/>
            </w:pPr>
            <w:r>
              <w:t xml:space="preserve"> 2 </w:t>
            </w:r>
          </w:p>
        </w:tc>
      </w:tr>
    </w:tbl>
    <w:p w14:paraId="6A211487" w14:textId="77777777" w:rsidR="00DF324D" w:rsidRDefault="00DF324D" w:rsidP="00DF324D">
      <w:pPr>
        <w:pStyle w:val="a1"/>
        <w:ind w:firstLine="212"/>
      </w:pPr>
    </w:p>
    <w:p w14:paraId="121D7535" w14:textId="77777777" w:rsidR="00DF324D" w:rsidRDefault="00DF324D" w:rsidP="00DF324D">
      <w:pPr>
        <w:pStyle w:val="a1"/>
        <w:ind w:firstLine="212"/>
      </w:pPr>
    </w:p>
    <w:p w14:paraId="0F2636E4" w14:textId="77777777" w:rsidR="00DF324D" w:rsidRDefault="00DF324D" w:rsidP="00DF324D">
      <w:pPr>
        <w:pStyle w:val="a1"/>
        <w:ind w:firstLine="212"/>
      </w:pPr>
    </w:p>
    <w:p w14:paraId="48148AFD" w14:textId="77777777" w:rsidR="00DF324D" w:rsidRDefault="00DF324D" w:rsidP="00DF324D">
      <w:pPr>
        <w:pStyle w:val="a1"/>
        <w:ind w:firstLine="212"/>
      </w:pPr>
    </w:p>
    <w:p w14:paraId="5724F4A9" w14:textId="77777777" w:rsidR="00B02B3E" w:rsidRDefault="00DF324D" w:rsidP="00E03F77">
      <w:pPr>
        <w:pStyle w:val="CaptionedFigure"/>
      </w:pPr>
      <w:r w:rsidRPr="00E03F77">
        <w:rPr>
          <w:noProof/>
        </w:rPr>
        <w:lastRenderedPageBreak/>
        <w:drawing>
          <wp:inline distT="0" distB="0" distL="0" distR="0" wp14:anchorId="32FAD6BC" wp14:editId="5C0CB1DA">
            <wp:extent cx="2857500" cy="9525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CEB0" w14:textId="77777777" w:rsidR="00C71429" w:rsidRPr="00077913" w:rsidRDefault="00C71429" w:rsidP="008C4632">
      <w:pPr>
        <w:pStyle w:val="ImageCaption"/>
      </w:pPr>
      <w:r w:rsidRPr="00077913">
        <w:t>Image Caption</w:t>
      </w:r>
    </w:p>
    <w:p w14:paraId="626800DD" w14:textId="77777777" w:rsidR="00B02B3E" w:rsidRDefault="004C3AC8">
      <w:pPr>
        <w:pStyle w:val="DefinitionTerm"/>
      </w:pPr>
      <w:r>
        <w:t xml:space="preserve"> </w:t>
      </w:r>
      <w:bookmarkStart w:id="9" w:name="OLE_LINK1"/>
      <w:bookmarkStart w:id="10" w:name="OLE_LINK2"/>
      <w:proofErr w:type="spellStart"/>
      <w:r>
        <w:t>DefinitionTerm</w:t>
      </w:r>
      <w:bookmarkEnd w:id="9"/>
      <w:bookmarkEnd w:id="10"/>
      <w:proofErr w:type="spellEnd"/>
      <w:r>
        <w:t xml:space="preserve"> </w:t>
      </w:r>
    </w:p>
    <w:p w14:paraId="4AF610B3" w14:textId="77777777" w:rsidR="00B02B3E" w:rsidRDefault="004C3AC8">
      <w:pPr>
        <w:pStyle w:val="Definition"/>
      </w:pPr>
      <w:r>
        <w:t xml:space="preserve"> Definition </w:t>
      </w:r>
    </w:p>
    <w:p w14:paraId="5CEB8AE0" w14:textId="77777777" w:rsidR="00B02B3E" w:rsidRDefault="004C3AC8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7327832" w14:textId="12317278" w:rsidR="00EF4904" w:rsidRDefault="004C3AC8" w:rsidP="00EF4904">
      <w:pPr>
        <w:pStyle w:val="Definition"/>
      </w:pPr>
      <w:r>
        <w:t xml:space="preserve"> Definition</w:t>
      </w:r>
    </w:p>
    <w:sectPr w:rsidR="00EF4904" w:rsidSect="00FC1FC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40"/>
      <w:pgMar w:top="1985" w:right="1701" w:bottom="1701" w:left="1701" w:header="1134" w:footer="1134" w:gutter="0"/>
      <w:cols w:space="720"/>
      <w:docGrid w:type="linesAndChars" w:linePitch="360" w:charSpace="5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529FA" w14:textId="77777777" w:rsidR="00CB1C7A" w:rsidRDefault="00CB1C7A">
      <w:pPr>
        <w:spacing w:after="0"/>
      </w:pPr>
      <w:r>
        <w:separator/>
      </w:r>
    </w:p>
  </w:endnote>
  <w:endnote w:type="continuationSeparator" w:id="0">
    <w:p w14:paraId="63BC81F1" w14:textId="77777777" w:rsidR="00CB1C7A" w:rsidRDefault="00CB1C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見出しのフォント - コンプ">
    <w:altName w:val="ＭＳ 明朝"/>
    <w:panose1 w:val="020B0604020202020204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72A9BB" w14:textId="77777777" w:rsidR="004D5DAD" w:rsidRDefault="004D5DAD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A5C06" w14:textId="77777777" w:rsidR="004D5DAD" w:rsidRDefault="004D5DAD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994EFF" w14:textId="77777777" w:rsidR="004D5DAD" w:rsidRDefault="004D5DAD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53A281" w14:textId="77777777" w:rsidR="00CB1C7A" w:rsidRDefault="00CB1C7A">
      <w:r>
        <w:separator/>
      </w:r>
    </w:p>
  </w:footnote>
  <w:footnote w:type="continuationSeparator" w:id="0">
    <w:p w14:paraId="5DFC0709" w14:textId="77777777" w:rsidR="00CB1C7A" w:rsidRDefault="00CB1C7A">
      <w:r>
        <w:continuationSeparator/>
      </w:r>
    </w:p>
  </w:footnote>
  <w:footnote w:id="1">
    <w:p w14:paraId="7B95788D" w14:textId="77777777" w:rsidR="0049637C" w:rsidRDefault="0049637C" w:rsidP="00077913">
      <w:pPr>
        <w:pStyle w:val="ab"/>
      </w:pPr>
      <w:r>
        <w:rPr>
          <w:rStyle w:val="a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8"/>
      </w:rPr>
      <w:id w:val="-1439984143"/>
      <w:docPartObj>
        <w:docPartGallery w:val="Page Numbers (Top of Page)"/>
        <w:docPartUnique/>
      </w:docPartObj>
    </w:sdtPr>
    <w:sdtContent>
      <w:p w14:paraId="43ECB132" w14:textId="1143E0F8" w:rsidR="004D5DAD" w:rsidRDefault="004D5DAD" w:rsidP="009A167E">
        <w:pPr>
          <w:pStyle w:val="af4"/>
          <w:framePr w:wrap="none" w:vAnchor="text" w:hAnchor="margin" w:xAlign="outside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025C0BA3" w14:textId="41A3387E" w:rsidR="004D5DAD" w:rsidRPr="005610BF" w:rsidRDefault="004D5DAD" w:rsidP="004D5DAD">
    <w:pPr>
      <w:pStyle w:val="af4"/>
      <w:tabs>
        <w:tab w:val="clear" w:pos="8504"/>
        <w:tab w:val="right" w:pos="8460"/>
      </w:tabs>
      <w:ind w:right="44" w:firstLine="210"/>
      <w:rPr>
        <w:rFonts w:ascii="Times New Roman" w:hAnsi="Times New Roman"/>
        <w:sz w:val="18"/>
        <w:szCs w:val="18"/>
        <w:lang w:eastAsia="zh-CN"/>
      </w:rPr>
    </w:pPr>
    <w:r>
      <w:tab/>
    </w:r>
    <w:r w:rsidRPr="002F1AC3">
      <w:rPr>
        <w:rFonts w:hint="eastAsia"/>
        <w:sz w:val="18"/>
        <w:szCs w:val="18"/>
        <w:lang w:eastAsia="zh-TW"/>
      </w:rPr>
      <w:t>共愛学園前橋国際大学論集</w:t>
    </w:r>
    <w:r>
      <w:rPr>
        <w:lang w:eastAsia="zh-TW"/>
      </w:rPr>
      <w:tab/>
    </w:r>
    <w:r>
      <w:rPr>
        <w:rFonts w:ascii="Times New Roman" w:hAnsi="Times New Roman"/>
        <w:sz w:val="18"/>
        <w:szCs w:val="18"/>
        <w:lang w:eastAsia="zh-TW"/>
      </w:rPr>
      <w:t>No.</w:t>
    </w:r>
    <w:r>
      <w:rPr>
        <w:rFonts w:ascii="Times New Roman" w:hAnsi="Times New Roman" w:hint="eastAsia"/>
        <w:sz w:val="18"/>
        <w:szCs w:val="18"/>
      </w:rPr>
      <w:t>2</w:t>
    </w:r>
    <w:r>
      <w:rPr>
        <w:rFonts w:ascii="Times New Roman" w:hAnsi="Times New Roman"/>
        <w:sz w:val="18"/>
        <w:szCs w:val="18"/>
      </w:rPr>
      <w:t>3</w:t>
    </w:r>
  </w:p>
  <w:p w14:paraId="12EC875B" w14:textId="77777777" w:rsidR="004D5DAD" w:rsidRDefault="004D5DAD" w:rsidP="004D5DAD">
    <w:pPr>
      <w:pStyle w:val="af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8"/>
      </w:rPr>
      <w:id w:val="-1463644359"/>
      <w:docPartObj>
        <w:docPartGallery w:val="Page Numbers (Top of Page)"/>
        <w:docPartUnique/>
      </w:docPartObj>
    </w:sdtPr>
    <w:sdtContent>
      <w:p w14:paraId="741A4429" w14:textId="05A767D6" w:rsidR="004D5DAD" w:rsidRDefault="004D5DAD" w:rsidP="009A167E">
        <w:pPr>
          <w:pStyle w:val="af4"/>
          <w:framePr w:wrap="none" w:vAnchor="text" w:hAnchor="margin" w:xAlign="outside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1</w:t>
        </w:r>
        <w:r>
          <w:rPr>
            <w:rStyle w:val="af8"/>
          </w:rPr>
          <w:fldChar w:fldCharType="end"/>
        </w:r>
      </w:p>
    </w:sdtContent>
  </w:sdt>
  <w:p w14:paraId="3E23682F" w14:textId="2CAE2A13" w:rsidR="004D5DAD" w:rsidRPr="002F1AC3" w:rsidRDefault="004D5DAD" w:rsidP="004D5DAD">
    <w:pPr>
      <w:pStyle w:val="af4"/>
      <w:ind w:right="360"/>
      <w:rPr>
        <w:sz w:val="18"/>
        <w:szCs w:val="18"/>
      </w:rPr>
    </w:pPr>
    <w:r>
      <w:rPr>
        <w:rFonts w:ascii="Times New Roman" w:hAnsi="Times New Roman"/>
        <w:sz w:val="18"/>
        <w:szCs w:val="18"/>
        <w:lang w:eastAsia="zh-TW"/>
      </w:rPr>
      <w:t>Mar.</w:t>
    </w:r>
    <w:r>
      <w:rPr>
        <w:rFonts w:ascii="Times New Roman" w:hAnsi="Times New Roman" w:hint="eastAsia"/>
        <w:sz w:val="18"/>
        <w:szCs w:val="18"/>
      </w:rPr>
      <w:t xml:space="preserve"> 202</w:t>
    </w:r>
    <w:r w:rsidR="00E81055">
      <w:rPr>
        <w:rFonts w:ascii="Times New Roman" w:hAnsi="Times New Roman"/>
        <w:sz w:val="18"/>
        <w:szCs w:val="18"/>
      </w:rPr>
      <w:t>4</w:t>
    </w:r>
    <w:r w:rsidRPr="002F1AC3">
      <w:rPr>
        <w:sz w:val="18"/>
        <w:szCs w:val="18"/>
        <w:lang w:eastAsia="zh-TW"/>
      </w:rPr>
      <w:tab/>
    </w:r>
    <w:proofErr w:type="spellStart"/>
    <w:r>
      <w:rPr>
        <w:rFonts w:hint="eastAsia"/>
        <w:sz w:val="18"/>
        <w:szCs w:val="18"/>
      </w:rPr>
      <w:t>表題</w:t>
    </w:r>
    <w:proofErr w:type="spellEnd"/>
  </w:p>
  <w:p w14:paraId="144CEE9D" w14:textId="77777777" w:rsidR="004D5DAD" w:rsidRDefault="004D5DAD">
    <w:pPr>
      <w:pStyle w:val="a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280F6" w14:textId="77777777" w:rsidR="004D5DAD" w:rsidRDefault="004D5DAD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202D342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411ADE82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AD866BB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206ED94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006811B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BFC999E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9A6E280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E0A0756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D53CF7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A99E980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1"/>
    <w:multiLevelType w:val="multilevel"/>
    <w:tmpl w:val="83502372"/>
    <w:numStyleLink w:val="1"/>
  </w:abstractNum>
  <w:abstractNum w:abstractNumId="11" w15:restartNumberingAfterBreak="0">
    <w:nsid w:val="0A65715A"/>
    <w:multiLevelType w:val="hybridMultilevel"/>
    <w:tmpl w:val="C8B0880A"/>
    <w:lvl w:ilvl="0" w:tplc="FBCC8696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BE46EA9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13" w15:restartNumberingAfterBreak="0">
    <w:nsid w:val="0D0400E9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14" w15:restartNumberingAfterBreak="0">
    <w:nsid w:val="170CD2DE"/>
    <w:multiLevelType w:val="multilevel"/>
    <w:tmpl w:val="995269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9A17475"/>
    <w:multiLevelType w:val="multilevel"/>
    <w:tmpl w:val="83502372"/>
    <w:styleLink w:val="1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40F08F9"/>
    <w:multiLevelType w:val="hybridMultilevel"/>
    <w:tmpl w:val="E5860C7E"/>
    <w:lvl w:ilvl="0" w:tplc="FBCC8696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485DC8"/>
    <w:multiLevelType w:val="multilevel"/>
    <w:tmpl w:val="4F06179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390C3D3C"/>
    <w:multiLevelType w:val="multilevel"/>
    <w:tmpl w:val="E5860C7E"/>
    <w:styleLink w:val="2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8CD35E7"/>
    <w:multiLevelType w:val="multilevel"/>
    <w:tmpl w:val="F418D9EA"/>
    <w:lvl w:ilvl="0">
      <w:start w:val="1"/>
      <w:numFmt w:val="bullet"/>
      <w:lvlText w:val="•"/>
      <w:lvlJc w:val="left"/>
      <w:pPr>
        <w:ind w:left="454" w:hanging="214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480"/>
      </w:pPr>
      <w:rPr>
        <w:rFonts w:hint="eastAsia"/>
      </w:rPr>
    </w:lvl>
    <w:lvl w:ilvl="2">
      <w:numFmt w:val="bullet"/>
      <w:lvlText w:val="•"/>
      <w:lvlJc w:val="left"/>
      <w:pPr>
        <w:ind w:left="2160" w:hanging="480"/>
      </w:pPr>
      <w:rPr>
        <w:rFonts w:hint="eastAsia"/>
      </w:rPr>
    </w:lvl>
    <w:lvl w:ilvl="3">
      <w:numFmt w:val="bullet"/>
      <w:lvlText w:val="–"/>
      <w:lvlJc w:val="left"/>
      <w:pPr>
        <w:ind w:left="2880" w:hanging="480"/>
      </w:pPr>
      <w:rPr>
        <w:rFonts w:hint="eastAsia"/>
      </w:rPr>
    </w:lvl>
    <w:lvl w:ilvl="4">
      <w:numFmt w:val="bullet"/>
      <w:lvlText w:val="•"/>
      <w:lvlJc w:val="left"/>
      <w:pPr>
        <w:ind w:left="3600" w:hanging="480"/>
      </w:pPr>
      <w:rPr>
        <w:rFonts w:hint="eastAsia"/>
      </w:rPr>
    </w:lvl>
    <w:lvl w:ilvl="5">
      <w:numFmt w:val="bullet"/>
      <w:lvlText w:val="–"/>
      <w:lvlJc w:val="left"/>
      <w:pPr>
        <w:ind w:left="4320" w:hanging="480"/>
      </w:pPr>
      <w:rPr>
        <w:rFonts w:hint="eastAsia"/>
      </w:rPr>
    </w:lvl>
    <w:lvl w:ilvl="6">
      <w:numFmt w:val="bullet"/>
      <w:lvlText w:val="•"/>
      <w:lvlJc w:val="left"/>
      <w:pPr>
        <w:ind w:left="5040" w:hanging="480"/>
      </w:pPr>
      <w:rPr>
        <w:rFonts w:hint="eastAsia"/>
      </w:rPr>
    </w:lvl>
    <w:lvl w:ilvl="7">
      <w:numFmt w:val="bullet"/>
      <w:lvlText w:val="–"/>
      <w:lvlJc w:val="left"/>
      <w:pPr>
        <w:ind w:left="5760" w:hanging="480"/>
      </w:pPr>
      <w:rPr>
        <w:rFonts w:hint="eastAsia"/>
      </w:rPr>
    </w:lvl>
    <w:lvl w:ilvl="8">
      <w:numFmt w:val="bullet"/>
      <w:lvlText w:val="•"/>
      <w:lvlJc w:val="left"/>
      <w:pPr>
        <w:ind w:left="6480" w:hanging="480"/>
      </w:pPr>
      <w:rPr>
        <w:rFonts w:hint="eastAsia"/>
      </w:rPr>
    </w:lvl>
  </w:abstractNum>
  <w:abstractNum w:abstractNumId="20" w15:restartNumberingAfterBreak="0">
    <w:nsid w:val="49C01FE7"/>
    <w:multiLevelType w:val="multilevel"/>
    <w:tmpl w:val="E5860C7E"/>
    <w:styleLink w:val="3"/>
    <w:lvl w:ilvl="0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EA37E03"/>
    <w:multiLevelType w:val="hybridMultilevel"/>
    <w:tmpl w:val="8AAA28D2"/>
    <w:lvl w:ilvl="0" w:tplc="8D0817EC">
      <w:start w:val="1"/>
      <w:numFmt w:val="bullet"/>
      <w:lvlText w:val="•"/>
      <w:lvlJc w:val="left"/>
      <w:pPr>
        <w:ind w:left="227" w:hanging="22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6347387">
    <w:abstractNumId w:val="14"/>
  </w:num>
  <w:num w:numId="2" w16cid:durableId="356540005">
    <w:abstractNumId w:val="0"/>
  </w:num>
  <w:num w:numId="3" w16cid:durableId="1093429837">
    <w:abstractNumId w:val="1"/>
  </w:num>
  <w:num w:numId="4" w16cid:durableId="725418725">
    <w:abstractNumId w:val="2"/>
  </w:num>
  <w:num w:numId="5" w16cid:durableId="1903561753">
    <w:abstractNumId w:val="3"/>
  </w:num>
  <w:num w:numId="6" w16cid:durableId="112678880">
    <w:abstractNumId w:val="8"/>
  </w:num>
  <w:num w:numId="7" w16cid:durableId="435254189">
    <w:abstractNumId w:val="4"/>
  </w:num>
  <w:num w:numId="8" w16cid:durableId="1921600024">
    <w:abstractNumId w:val="5"/>
  </w:num>
  <w:num w:numId="9" w16cid:durableId="595597849">
    <w:abstractNumId w:val="6"/>
  </w:num>
  <w:num w:numId="10" w16cid:durableId="74207040">
    <w:abstractNumId w:val="7"/>
  </w:num>
  <w:num w:numId="11" w16cid:durableId="733162611">
    <w:abstractNumId w:val="9"/>
  </w:num>
  <w:num w:numId="12" w16cid:durableId="7758689">
    <w:abstractNumId w:val="10"/>
    <w:lvlOverride w:ilvl="0">
      <w:lvl w:ilvl="0">
        <w:numFmt w:val="bullet"/>
        <w:lvlText w:val="•"/>
        <w:lvlJc w:val="left"/>
        <w:pPr>
          <w:ind w:left="720" w:hanging="480"/>
        </w:pPr>
      </w:lvl>
    </w:lvlOverride>
  </w:num>
  <w:num w:numId="13" w16cid:durableId="153617289">
    <w:abstractNumId w:val="19"/>
  </w:num>
  <w:num w:numId="14" w16cid:durableId="750198052">
    <w:abstractNumId w:val="17"/>
  </w:num>
  <w:num w:numId="15" w16cid:durableId="595748615">
    <w:abstractNumId w:val="12"/>
  </w:num>
  <w:num w:numId="16" w16cid:durableId="1340231227">
    <w:abstractNumId w:val="13"/>
  </w:num>
  <w:num w:numId="17" w16cid:durableId="701439832">
    <w:abstractNumId w:val="15"/>
  </w:num>
  <w:num w:numId="18" w16cid:durableId="867766167">
    <w:abstractNumId w:val="16"/>
  </w:num>
  <w:num w:numId="19" w16cid:durableId="1930460027">
    <w:abstractNumId w:val="18"/>
  </w:num>
  <w:num w:numId="20" w16cid:durableId="1145393865">
    <w:abstractNumId w:val="20"/>
  </w:num>
  <w:num w:numId="21" w16cid:durableId="939675905">
    <w:abstractNumId w:val="21"/>
  </w:num>
  <w:num w:numId="22" w16cid:durableId="219293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embedSystemFonts/>
  <w:bordersDoNotSurroundHeader/>
  <w:bordersDoNotSurroundFooter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0"/>
  <w:evenAndOddHeaders/>
  <w:drawingGridHorizontalSpacing w:val="106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8F"/>
    <w:rsid w:val="0000062C"/>
    <w:rsid w:val="0000244B"/>
    <w:rsid w:val="00012331"/>
    <w:rsid w:val="000130B8"/>
    <w:rsid w:val="00027B15"/>
    <w:rsid w:val="00041FE3"/>
    <w:rsid w:val="00045AA3"/>
    <w:rsid w:val="00053335"/>
    <w:rsid w:val="00077913"/>
    <w:rsid w:val="00097D4E"/>
    <w:rsid w:val="000B426E"/>
    <w:rsid w:val="000E4CC8"/>
    <w:rsid w:val="001131E5"/>
    <w:rsid w:val="00115CD6"/>
    <w:rsid w:val="00121DAA"/>
    <w:rsid w:val="00122586"/>
    <w:rsid w:val="001245E1"/>
    <w:rsid w:val="001622E8"/>
    <w:rsid w:val="001913D3"/>
    <w:rsid w:val="001A0F82"/>
    <w:rsid w:val="001B1586"/>
    <w:rsid w:val="001D3017"/>
    <w:rsid w:val="001D7BE5"/>
    <w:rsid w:val="001F02C4"/>
    <w:rsid w:val="001F178F"/>
    <w:rsid w:val="00207A62"/>
    <w:rsid w:val="0021298F"/>
    <w:rsid w:val="00281AC0"/>
    <w:rsid w:val="00336063"/>
    <w:rsid w:val="0035545E"/>
    <w:rsid w:val="00377DD1"/>
    <w:rsid w:val="003877C4"/>
    <w:rsid w:val="003A1A08"/>
    <w:rsid w:val="003D7A50"/>
    <w:rsid w:val="0040625F"/>
    <w:rsid w:val="00443B24"/>
    <w:rsid w:val="004470DF"/>
    <w:rsid w:val="00495F6C"/>
    <w:rsid w:val="0049637C"/>
    <w:rsid w:val="004C3AC8"/>
    <w:rsid w:val="004D5DAD"/>
    <w:rsid w:val="004E55E5"/>
    <w:rsid w:val="004F7498"/>
    <w:rsid w:val="00502D02"/>
    <w:rsid w:val="005208A9"/>
    <w:rsid w:val="00551199"/>
    <w:rsid w:val="00555C52"/>
    <w:rsid w:val="0055622E"/>
    <w:rsid w:val="00562964"/>
    <w:rsid w:val="00580F7F"/>
    <w:rsid w:val="005A3AA0"/>
    <w:rsid w:val="005D703F"/>
    <w:rsid w:val="005F3E4B"/>
    <w:rsid w:val="005F64B3"/>
    <w:rsid w:val="00666E59"/>
    <w:rsid w:val="006813FB"/>
    <w:rsid w:val="006F26B7"/>
    <w:rsid w:val="00703E56"/>
    <w:rsid w:val="007555C3"/>
    <w:rsid w:val="00763F1D"/>
    <w:rsid w:val="0079285D"/>
    <w:rsid w:val="00796EC0"/>
    <w:rsid w:val="007A54F3"/>
    <w:rsid w:val="007A76C2"/>
    <w:rsid w:val="007E4CC5"/>
    <w:rsid w:val="008258E2"/>
    <w:rsid w:val="00866BBA"/>
    <w:rsid w:val="008B1EF1"/>
    <w:rsid w:val="008B239D"/>
    <w:rsid w:val="008B2E1D"/>
    <w:rsid w:val="008C327E"/>
    <w:rsid w:val="008C4632"/>
    <w:rsid w:val="008F39C9"/>
    <w:rsid w:val="009039A4"/>
    <w:rsid w:val="009724F7"/>
    <w:rsid w:val="0098041E"/>
    <w:rsid w:val="00A53B79"/>
    <w:rsid w:val="00A74182"/>
    <w:rsid w:val="00A77F2D"/>
    <w:rsid w:val="00AA26C3"/>
    <w:rsid w:val="00AA3DCF"/>
    <w:rsid w:val="00AE2FC2"/>
    <w:rsid w:val="00AF6275"/>
    <w:rsid w:val="00B02B3E"/>
    <w:rsid w:val="00B46ADA"/>
    <w:rsid w:val="00B548CB"/>
    <w:rsid w:val="00BC14F5"/>
    <w:rsid w:val="00BD3B44"/>
    <w:rsid w:val="00BD3E0C"/>
    <w:rsid w:val="00BE07C5"/>
    <w:rsid w:val="00BE3AB7"/>
    <w:rsid w:val="00C71429"/>
    <w:rsid w:val="00C94071"/>
    <w:rsid w:val="00C96EA3"/>
    <w:rsid w:val="00CB1C7A"/>
    <w:rsid w:val="00CD7F66"/>
    <w:rsid w:val="00D030E0"/>
    <w:rsid w:val="00D04246"/>
    <w:rsid w:val="00D11F15"/>
    <w:rsid w:val="00D2485E"/>
    <w:rsid w:val="00D92E89"/>
    <w:rsid w:val="00DC4586"/>
    <w:rsid w:val="00DD62F8"/>
    <w:rsid w:val="00DF324D"/>
    <w:rsid w:val="00DF6930"/>
    <w:rsid w:val="00E03F77"/>
    <w:rsid w:val="00E072AA"/>
    <w:rsid w:val="00E16E0A"/>
    <w:rsid w:val="00E252D8"/>
    <w:rsid w:val="00E274D3"/>
    <w:rsid w:val="00E31ECF"/>
    <w:rsid w:val="00E36AC8"/>
    <w:rsid w:val="00E44E29"/>
    <w:rsid w:val="00E50C2F"/>
    <w:rsid w:val="00E81055"/>
    <w:rsid w:val="00EE4317"/>
    <w:rsid w:val="00EF4904"/>
    <w:rsid w:val="00F2544F"/>
    <w:rsid w:val="00F30447"/>
    <w:rsid w:val="00F4517A"/>
    <w:rsid w:val="00F942D3"/>
    <w:rsid w:val="00FC1FCA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509394"/>
  <w15:docId w15:val="{C3DB538D-31E1-4C1F-989D-7097B54A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130B8"/>
    <w:pPr>
      <w:jc w:val="both"/>
    </w:pPr>
    <w:rPr>
      <w:rFonts w:cs="Times New Roman (本文のフォント - コンプレ"/>
      <w:kern w:val="2"/>
      <w:sz w:val="21"/>
    </w:rPr>
  </w:style>
  <w:style w:type="paragraph" w:styleId="10">
    <w:name w:val="heading 1"/>
    <w:basedOn w:val="a0"/>
    <w:next w:val="a1"/>
    <w:uiPriority w:val="9"/>
    <w:qFormat/>
    <w:rsid w:val="008C327E"/>
    <w:pPr>
      <w:keepNext/>
      <w:keepLines/>
      <w:spacing w:after="0"/>
      <w:ind w:left="221" w:hangingChars="100" w:hanging="221"/>
      <w:outlineLvl w:val="0"/>
    </w:pPr>
    <w:rPr>
      <w:rFonts w:ascii="ＭＳ ゴシック" w:eastAsia="ＭＳ ゴシック" w:hAnsi="Times New Roman" w:cs="Times New Roman (見出しのフォント - コンプ"/>
      <w:b/>
      <w:bCs/>
      <w:sz w:val="22"/>
      <w:szCs w:val="32"/>
    </w:rPr>
  </w:style>
  <w:style w:type="paragraph" w:styleId="20">
    <w:name w:val="heading 2"/>
    <w:basedOn w:val="10"/>
    <w:next w:val="a1"/>
    <w:uiPriority w:val="9"/>
    <w:unhideWhenUsed/>
    <w:qFormat/>
    <w:rsid w:val="008C327E"/>
    <w:pPr>
      <w:outlineLvl w:val="1"/>
    </w:pPr>
  </w:style>
  <w:style w:type="paragraph" w:styleId="30">
    <w:name w:val="heading 3"/>
    <w:basedOn w:val="20"/>
    <w:next w:val="a1"/>
    <w:uiPriority w:val="9"/>
    <w:unhideWhenUsed/>
    <w:qFormat/>
    <w:rsid w:val="008C327E"/>
    <w:pPr>
      <w:outlineLvl w:val="2"/>
    </w:pPr>
  </w:style>
  <w:style w:type="paragraph" w:styleId="4">
    <w:name w:val="heading 4"/>
    <w:basedOn w:val="30"/>
    <w:next w:val="a1"/>
    <w:uiPriority w:val="9"/>
    <w:unhideWhenUsed/>
    <w:qFormat/>
    <w:rsid w:val="008C327E"/>
    <w:pPr>
      <w:outlineLvl w:val="3"/>
    </w:pPr>
  </w:style>
  <w:style w:type="paragraph" w:styleId="5">
    <w:name w:val="heading 5"/>
    <w:basedOn w:val="4"/>
    <w:next w:val="a1"/>
    <w:uiPriority w:val="9"/>
    <w:unhideWhenUsed/>
    <w:qFormat/>
    <w:rsid w:val="008C327E"/>
    <w:pPr>
      <w:outlineLvl w:val="4"/>
    </w:pPr>
  </w:style>
  <w:style w:type="paragraph" w:styleId="6">
    <w:name w:val="heading 6"/>
    <w:basedOn w:val="5"/>
    <w:next w:val="a1"/>
    <w:uiPriority w:val="9"/>
    <w:unhideWhenUsed/>
    <w:qFormat/>
    <w:rsid w:val="008C327E"/>
    <w:pPr>
      <w:outlineLvl w:val="5"/>
    </w:pPr>
  </w:style>
  <w:style w:type="paragraph" w:styleId="7">
    <w:name w:val="heading 7"/>
    <w:basedOn w:val="6"/>
    <w:next w:val="a1"/>
    <w:uiPriority w:val="9"/>
    <w:unhideWhenUsed/>
    <w:qFormat/>
    <w:rsid w:val="004E55E5"/>
    <w:pPr>
      <w:ind w:left="227" w:hanging="227"/>
      <w:outlineLvl w:val="6"/>
    </w:pPr>
  </w:style>
  <w:style w:type="paragraph" w:styleId="8">
    <w:name w:val="heading 8"/>
    <w:basedOn w:val="10"/>
    <w:next w:val="a1"/>
    <w:uiPriority w:val="9"/>
    <w:unhideWhenUsed/>
    <w:qFormat/>
    <w:rsid w:val="00E252D8"/>
    <w:pPr>
      <w:outlineLvl w:val="7"/>
    </w:pPr>
  </w:style>
  <w:style w:type="paragraph" w:styleId="9">
    <w:name w:val="heading 9"/>
    <w:basedOn w:val="8"/>
    <w:next w:val="a1"/>
    <w:uiPriority w:val="9"/>
    <w:unhideWhenUsed/>
    <w:qFormat/>
    <w:rsid w:val="00F2544F"/>
    <w:pPr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F4517A"/>
    <w:pPr>
      <w:spacing w:after="0"/>
      <w:ind w:firstLineChars="100" w:firstLine="100"/>
    </w:pPr>
  </w:style>
  <w:style w:type="paragraph" w:customStyle="1" w:styleId="FirstParagraph">
    <w:name w:val="First Paragraph"/>
    <w:basedOn w:val="a1"/>
    <w:next w:val="a1"/>
    <w:qFormat/>
    <w:rsid w:val="00FF3956"/>
  </w:style>
  <w:style w:type="paragraph" w:customStyle="1" w:styleId="Compact">
    <w:name w:val="Compact"/>
    <w:basedOn w:val="a1"/>
    <w:qFormat/>
    <w:rsid w:val="00DF6930"/>
    <w:pPr>
      <w:spacing w:before="36" w:after="36"/>
      <w:ind w:firstLineChars="0" w:firstLine="0"/>
    </w:pPr>
    <w:rPr>
      <w:rFonts w:ascii="Times New Roman" w:hAnsi="Times New Roman"/>
    </w:rPr>
  </w:style>
  <w:style w:type="paragraph" w:styleId="a6">
    <w:name w:val="Title"/>
    <w:basedOn w:val="a0"/>
    <w:next w:val="a1"/>
    <w:qFormat/>
    <w:rsid w:val="00502D02"/>
    <w:pPr>
      <w:keepNext/>
      <w:keepLines/>
      <w:spacing w:after="0"/>
      <w:jc w:val="center"/>
    </w:pPr>
    <w:rPr>
      <w:rFonts w:ascii="Times New Roman" w:eastAsiaTheme="majorEastAsia" w:hAnsi="Times New Roman" w:cstheme="majorBidi"/>
      <w:b/>
      <w:sz w:val="32"/>
      <w:szCs w:val="36"/>
    </w:rPr>
  </w:style>
  <w:style w:type="paragraph" w:styleId="a7">
    <w:name w:val="Subtitle"/>
    <w:basedOn w:val="a6"/>
    <w:next w:val="a1"/>
    <w:qFormat/>
    <w:rsid w:val="008258E2"/>
    <w:pPr>
      <w:spacing w:line="360" w:lineRule="auto"/>
    </w:pPr>
    <w:rPr>
      <w:sz w:val="28"/>
      <w:szCs w:val="30"/>
    </w:rPr>
  </w:style>
  <w:style w:type="paragraph" w:customStyle="1" w:styleId="Author">
    <w:name w:val="Author"/>
    <w:next w:val="a1"/>
    <w:qFormat/>
    <w:rsid w:val="00A77F2D"/>
    <w:pPr>
      <w:keepNext/>
      <w:keepLines/>
      <w:spacing w:afterLines="200" w:line="480" w:lineRule="auto"/>
      <w:jc w:val="center"/>
    </w:pPr>
    <w:rPr>
      <w:rFonts w:ascii="Times New Roman" w:eastAsia="ＭＳ 明朝" w:hAnsi="Times New Roman"/>
      <w:sz w:val="28"/>
    </w:rPr>
  </w:style>
  <w:style w:type="paragraph" w:styleId="a8">
    <w:name w:val="Date"/>
    <w:next w:val="a1"/>
    <w:qFormat/>
    <w:pPr>
      <w:keepNext/>
      <w:keepLines/>
      <w:jc w:val="center"/>
    </w:pPr>
  </w:style>
  <w:style w:type="paragraph" w:customStyle="1" w:styleId="Abstract">
    <w:name w:val="Abstract"/>
    <w:basedOn w:val="a0"/>
    <w:next w:val="a1"/>
    <w:qFormat/>
    <w:pPr>
      <w:keepNext/>
      <w:keepLines/>
      <w:spacing w:before="300" w:after="300"/>
    </w:pPr>
    <w:rPr>
      <w:sz w:val="20"/>
      <w:szCs w:val="20"/>
    </w:rPr>
  </w:style>
  <w:style w:type="paragraph" w:styleId="a9">
    <w:name w:val="Bibliography"/>
    <w:basedOn w:val="a0"/>
    <w:qFormat/>
    <w:rsid w:val="00551199"/>
    <w:pPr>
      <w:spacing w:after="0"/>
      <w:jc w:val="left"/>
    </w:pPr>
  </w:style>
  <w:style w:type="paragraph" w:styleId="aa">
    <w:name w:val="Block Text"/>
    <w:basedOn w:val="a1"/>
    <w:next w:val="a1"/>
    <w:uiPriority w:val="9"/>
    <w:unhideWhenUsed/>
    <w:qFormat/>
    <w:rsid w:val="0000244B"/>
    <w:pPr>
      <w:ind w:left="227" w:right="227" w:firstLineChars="0" w:firstLine="0"/>
      <w:jc w:val="left"/>
    </w:pPr>
  </w:style>
  <w:style w:type="paragraph" w:styleId="ab">
    <w:name w:val="footnote text"/>
    <w:basedOn w:val="a0"/>
    <w:uiPriority w:val="9"/>
    <w:unhideWhenUsed/>
    <w:qFormat/>
    <w:rsid w:val="008C4632"/>
    <w:rPr>
      <w:rFonts w:ascii="Times New Roman" w:hAnsi="Times New Roman" w:cs="Times New Roman"/>
      <w:b/>
      <w:bCs/>
      <w:szCs w:val="21"/>
    </w:rPr>
  </w:style>
  <w:style w:type="table" w:customStyle="1" w:styleId="Table">
    <w:name w:val="Table"/>
    <w:unhideWhenUsed/>
    <w:qFormat/>
    <w:rsid w:val="0055622E"/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c">
    <w:name w:val="caption"/>
    <w:basedOn w:val="a0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AA3DCF"/>
    <w:pPr>
      <w:keepNext/>
      <w:spacing w:beforeLines="100" w:before="100" w:after="0"/>
      <w:jc w:val="center"/>
    </w:pPr>
    <w:rPr>
      <w:rFonts w:eastAsia="ＭＳ 明朝"/>
      <w:b/>
      <w:i w:val="0"/>
    </w:rPr>
  </w:style>
  <w:style w:type="paragraph" w:customStyle="1" w:styleId="ImageCaption">
    <w:name w:val="Image Caption"/>
    <w:basedOn w:val="ac"/>
    <w:rsid w:val="00AA26C3"/>
    <w:pPr>
      <w:jc w:val="center"/>
    </w:pPr>
    <w:rPr>
      <w:rFonts w:ascii="Times New Roman" w:hAnsi="Times New Roman"/>
      <w:b/>
      <w:i w:val="0"/>
    </w:rPr>
  </w:style>
  <w:style w:type="paragraph" w:customStyle="1" w:styleId="Figure">
    <w:name w:val="Figure"/>
    <w:basedOn w:val="a0"/>
    <w:rsid w:val="00E03F77"/>
  </w:style>
  <w:style w:type="paragraph" w:customStyle="1" w:styleId="CaptionedFigure">
    <w:name w:val="Captioned Figure"/>
    <w:basedOn w:val="Figure"/>
    <w:rsid w:val="00E03F77"/>
    <w:pPr>
      <w:keepNext/>
      <w:spacing w:after="0"/>
      <w:jc w:val="center"/>
    </w:pPr>
  </w:style>
  <w:style w:type="character" w:customStyle="1" w:styleId="ad">
    <w:name w:val="図表番号 (文字)"/>
    <w:basedOn w:val="a2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5"/>
    <w:rsid w:val="00495F6C"/>
    <w:rPr>
      <w:rFonts w:asciiTheme="minorHAnsi" w:eastAsiaTheme="minorEastAsia" w:hAnsiTheme="minorHAnsi" w:cstheme="minorHAnsi"/>
      <w:sz w:val="21"/>
      <w:szCs w:val="21"/>
    </w:rPr>
  </w:style>
  <w:style w:type="paragraph" w:styleId="af0">
    <w:name w:val="TOC Heading"/>
    <w:basedOn w:val="10"/>
    <w:next w:val="a1"/>
    <w:uiPriority w:val="39"/>
    <w:unhideWhenUsed/>
    <w:qFormat/>
    <w:rsid w:val="00DF324D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FF0000"/>
    </w:rPr>
  </w:style>
  <w:style w:type="character" w:styleId="af1">
    <w:name w:val="FollowedHyperlink"/>
    <w:basedOn w:val="a2"/>
    <w:semiHidden/>
    <w:unhideWhenUsed/>
    <w:rsid w:val="0040625F"/>
    <w:rPr>
      <w:color w:val="800080" w:themeColor="followedHyperlink"/>
      <w:u w:val="single"/>
    </w:rPr>
  </w:style>
  <w:style w:type="character" w:customStyle="1" w:styleId="a5">
    <w:name w:val="本文 (文字)"/>
    <w:basedOn w:val="a2"/>
    <w:link w:val="a1"/>
    <w:rsid w:val="00F4517A"/>
    <w:rPr>
      <w:sz w:val="21"/>
    </w:rPr>
  </w:style>
  <w:style w:type="paragraph" w:styleId="a">
    <w:name w:val="List Bullet"/>
    <w:basedOn w:val="a0"/>
    <w:unhideWhenUsed/>
    <w:rsid w:val="00443B24"/>
    <w:pPr>
      <w:numPr>
        <w:numId w:val="11"/>
      </w:numPr>
      <w:contextualSpacing/>
    </w:pPr>
  </w:style>
  <w:style w:type="table" w:styleId="af2">
    <w:name w:val="Table Grid"/>
    <w:basedOn w:val="a3"/>
    <w:rsid w:val="007A54F3"/>
    <w:pPr>
      <w:spacing w:after="0"/>
    </w:pPr>
    <w:rPr>
      <w:rFonts w:ascii="Century" w:eastAsia="ＭＳ 明朝" w:hAnsi="Century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3"/>
    <w:rsid w:val="007A54F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現在のリスト1"/>
    <w:uiPriority w:val="99"/>
    <w:rsid w:val="00E36AC8"/>
    <w:pPr>
      <w:numPr>
        <w:numId w:val="17"/>
      </w:numPr>
    </w:pPr>
  </w:style>
  <w:style w:type="numbering" w:customStyle="1" w:styleId="2">
    <w:name w:val="現在のリスト2"/>
    <w:uiPriority w:val="99"/>
    <w:rsid w:val="007A76C2"/>
    <w:pPr>
      <w:numPr>
        <w:numId w:val="19"/>
      </w:numPr>
    </w:pPr>
  </w:style>
  <w:style w:type="numbering" w:customStyle="1" w:styleId="3">
    <w:name w:val="現在のリスト3"/>
    <w:uiPriority w:val="99"/>
    <w:rsid w:val="007A76C2"/>
    <w:pPr>
      <w:numPr>
        <w:numId w:val="20"/>
      </w:numPr>
    </w:pPr>
  </w:style>
  <w:style w:type="paragraph" w:styleId="af4">
    <w:name w:val="header"/>
    <w:basedOn w:val="a0"/>
    <w:link w:val="af5"/>
    <w:unhideWhenUsed/>
    <w:rsid w:val="004D5DAD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ヘッダー (文字)"/>
    <w:basedOn w:val="a2"/>
    <w:link w:val="af4"/>
    <w:rsid w:val="004D5DAD"/>
    <w:rPr>
      <w:rFonts w:cs="Times New Roman (本文のフォント - コンプレ"/>
      <w:kern w:val="2"/>
      <w:sz w:val="21"/>
    </w:rPr>
  </w:style>
  <w:style w:type="paragraph" w:styleId="af6">
    <w:name w:val="footer"/>
    <w:basedOn w:val="a0"/>
    <w:link w:val="af7"/>
    <w:unhideWhenUsed/>
    <w:rsid w:val="004D5DAD"/>
    <w:pPr>
      <w:tabs>
        <w:tab w:val="center" w:pos="4252"/>
        <w:tab w:val="right" w:pos="8504"/>
      </w:tabs>
      <w:snapToGrid w:val="0"/>
    </w:pPr>
  </w:style>
  <w:style w:type="character" w:customStyle="1" w:styleId="af7">
    <w:name w:val="フッター (文字)"/>
    <w:basedOn w:val="a2"/>
    <w:link w:val="af6"/>
    <w:rsid w:val="004D5DAD"/>
    <w:rPr>
      <w:rFonts w:cs="Times New Roman (本文のフォント - コンプレ"/>
      <w:kern w:val="2"/>
      <w:sz w:val="21"/>
    </w:rPr>
  </w:style>
  <w:style w:type="character" w:styleId="af8">
    <w:name w:val="page number"/>
    <w:basedOn w:val="a2"/>
    <w:semiHidden/>
    <w:unhideWhenUsed/>
    <w:rsid w:val="004D5DAD"/>
  </w:style>
  <w:style w:type="paragraph" w:customStyle="1" w:styleId="Title">
    <w:name w:val="Title"/>
    <w:basedOn w:val="a6"/>
    <w:qFormat/>
    <w:rsid w:val="007555C3"/>
  </w:style>
  <w:style w:type="paragraph" w:customStyle="1" w:styleId="Subtitle">
    <w:name w:val="Subtitle"/>
    <w:basedOn w:val="a7"/>
    <w:qFormat/>
    <w:rsid w:val="008B2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refer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ユーザー定義 1">
      <a:majorFont>
        <a:latin typeface="Times New Roman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C:\Users\admin\Desktop\reference.dotx</Template>
  <TotalTime>21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admin</dc:creator>
  <cp:keywords/>
  <cp:lastModifiedBy>zero3</cp:lastModifiedBy>
  <cp:revision>21</cp:revision>
  <dcterms:created xsi:type="dcterms:W3CDTF">2022-11-28T09:25:00Z</dcterms:created>
  <dcterms:modified xsi:type="dcterms:W3CDTF">2024-10-04T16:28:00Z</dcterms:modified>
</cp:coreProperties>
</file>